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F1E7" w:themeColor="accent5" w:themeTint="33"/>
  <w:body>
    <w:p w14:paraId="51F40B49" w14:textId="000223F7" w:rsidR="14F1EBAD" w:rsidRDefault="000B5D24" w:rsidP="5BD81678">
      <w:pPr>
        <w:pStyle w:val="Title"/>
      </w:pPr>
      <w:r>
        <w:t>subodh gavhane</w:t>
      </w:r>
    </w:p>
    <w:p w14:paraId="1A61CC35" w14:textId="14045053" w:rsidR="00385A8C" w:rsidRPr="00D37F94" w:rsidRDefault="00D37F94" w:rsidP="00304FD1">
      <w:pPr>
        <w:pStyle w:val="Subtitle"/>
        <w:rPr>
          <w:lang w:val="en-IN"/>
        </w:rPr>
      </w:pPr>
      <w:hyperlink r:id="rId10" w:history="1">
        <w:r w:rsidRPr="00D37F94">
          <w:rPr>
            <w:rStyle w:val="Hyperlink"/>
            <w:lang w:val="en-IN"/>
          </w:rPr>
          <w:t>https://github.com/subodhgavhane</w:t>
        </w:r>
      </w:hyperlink>
      <w:r w:rsidR="00385A8C">
        <w:t xml:space="preserve"> | </w:t>
      </w:r>
      <w:r>
        <w:t>9970216519</w:t>
      </w:r>
      <w:r w:rsidR="00385A8C">
        <w:t xml:space="preserve"> | </w:t>
      </w:r>
      <w:hyperlink r:id="rId11" w:history="1">
        <w:r w:rsidR="00B747A8" w:rsidRPr="00AF5804">
          <w:rPr>
            <w:rStyle w:val="Hyperlink"/>
          </w:rPr>
          <w:t>subodhgavhane27@gmail.com</w:t>
        </w:r>
      </w:hyperlink>
      <w:r w:rsidR="00B747A8">
        <w:t xml:space="preserve"> |</w:t>
      </w:r>
      <w:r w:rsidR="00385A8C">
        <w:t xml:space="preserve"> </w:t>
      </w:r>
      <w:hyperlink r:id="rId12" w:history="1">
        <w:r w:rsidRPr="00D37F94">
          <w:rPr>
            <w:rStyle w:val="Hyperlink"/>
            <w:bCs/>
          </w:rPr>
          <w:t>linkedin.com/in/subodh-gavhane-9484341a9</w:t>
        </w:r>
      </w:hyperlink>
    </w:p>
    <w:p w14:paraId="34E3DB2E" w14:textId="77777777" w:rsidR="00385A8C" w:rsidRPr="00304FD1" w:rsidRDefault="00385A8C" w:rsidP="00304FD1"/>
    <w:p w14:paraId="038DF21B" w14:textId="270C432A" w:rsidR="00385A8C" w:rsidRDefault="000B5D24" w:rsidP="00385A8C">
      <w:pPr>
        <w:spacing w:after="120"/>
        <w:rPr>
          <w:lang w:val="en-IN"/>
        </w:rPr>
      </w:pPr>
      <w:r w:rsidRPr="000B5D24">
        <w:rPr>
          <w:lang w:val="en-IN"/>
        </w:rPr>
        <w:t>Self-motivated, passionate, and adaptable Test Engineer with expertise in Manual Testing, looking forward to starting a career with an organization of repute and utilizing skills &amp; knowledge possessed for organizational and self-growth</w:t>
      </w:r>
    </w:p>
    <w:p w14:paraId="7AE2A507" w14:textId="77777777" w:rsidR="000B5D24" w:rsidRPr="000B5D24" w:rsidRDefault="000B5D24" w:rsidP="00385A8C">
      <w:pPr>
        <w:spacing w:after="120"/>
        <w:rPr>
          <w:lang w:val="en-IN"/>
        </w:rPr>
      </w:pP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400"/>
        <w:gridCol w:w="4680"/>
      </w:tblGrid>
      <w:tr w:rsidR="008B43F8" w14:paraId="1A00A0AA" w14:textId="77777777" w:rsidTr="00D37F94">
        <w:trPr>
          <w:trHeight w:val="1913"/>
        </w:trPr>
        <w:tc>
          <w:tcPr>
            <w:tcW w:w="10080" w:type="dxa"/>
            <w:gridSpan w:val="2"/>
            <w:tcBorders>
              <w:top w:val="single" w:sz="24" w:space="0" w:color="53BB89" w:themeColor="accent5"/>
            </w:tcBorders>
          </w:tcPr>
          <w:p w14:paraId="778DAED3" w14:textId="77777777" w:rsidR="008B43F8" w:rsidRDefault="008B43F8" w:rsidP="00B747A8">
            <w:pPr>
              <w:pStyle w:val="Heading1"/>
              <w:spacing w:before="240"/>
            </w:pPr>
            <w:r w:rsidRPr="008B43F8">
              <w:t>Education</w:t>
            </w:r>
          </w:p>
          <w:p w14:paraId="012F4D7C" w14:textId="77777777" w:rsidR="00D37F94" w:rsidRDefault="00D37F94" w:rsidP="00D37F94">
            <w:pPr>
              <w:pStyle w:val="Heading2"/>
              <w:numPr>
                <w:ilvl w:val="0"/>
                <w:numId w:val="9"/>
              </w:numPr>
            </w:pPr>
            <w:proofErr w:type="spellStart"/>
            <w:r w:rsidRPr="00D37F94">
              <w:t>R.</w:t>
            </w:r>
            <w:proofErr w:type="gramStart"/>
            <w:r w:rsidRPr="00D37F94">
              <w:t>C.Patel</w:t>
            </w:r>
            <w:proofErr w:type="spellEnd"/>
            <w:proofErr w:type="gramEnd"/>
            <w:r w:rsidRPr="00D37F94">
              <w:t xml:space="preserve"> Institute </w:t>
            </w:r>
            <w:proofErr w:type="gramStart"/>
            <w:r w:rsidRPr="00D37F94">
              <w:t>Of</w:t>
            </w:r>
            <w:proofErr w:type="gramEnd"/>
            <w:r w:rsidRPr="00D37F94">
              <w:t xml:space="preserve"> Technology, </w:t>
            </w:r>
            <w:proofErr w:type="spellStart"/>
            <w:r w:rsidRPr="00D37F94">
              <w:t>Shirpur</w:t>
            </w:r>
            <w:proofErr w:type="spellEnd"/>
            <w:r w:rsidRPr="00D37F94">
              <w:t xml:space="preserve"> | Bachelor of Engineering</w:t>
            </w:r>
          </w:p>
          <w:p w14:paraId="4A36239A" w14:textId="4CAF7F59" w:rsidR="008B43F8" w:rsidRDefault="00D37F94" w:rsidP="00D37F94">
            <w:pPr>
              <w:pStyle w:val="Heading2"/>
              <w:numPr>
                <w:ilvl w:val="0"/>
                <w:numId w:val="9"/>
              </w:numPr>
            </w:pPr>
            <w:r w:rsidRPr="00D37F94">
              <w:t xml:space="preserve">Software Testing Course | </w:t>
            </w:r>
            <w:proofErr w:type="spellStart"/>
            <w:r w:rsidRPr="00D37F94">
              <w:t>Qspiders</w:t>
            </w:r>
            <w:proofErr w:type="spellEnd"/>
            <w:r>
              <w:t xml:space="preserve"> </w:t>
            </w:r>
            <w:r w:rsidRPr="00D37F94">
              <w:t>Pune</w:t>
            </w:r>
            <w:r>
              <w:t xml:space="preserve"> </w:t>
            </w:r>
          </w:p>
        </w:tc>
      </w:tr>
      <w:tr w:rsidR="008B43F8" w14:paraId="1EC71F09" w14:textId="77777777" w:rsidTr="5BD81678">
        <w:trPr>
          <w:trHeight w:val="5700"/>
        </w:trPr>
        <w:tc>
          <w:tcPr>
            <w:tcW w:w="10080" w:type="dxa"/>
            <w:gridSpan w:val="2"/>
            <w:tcBorders>
              <w:top w:val="single" w:sz="24" w:space="0" w:color="53BB89" w:themeColor="accent5"/>
            </w:tcBorders>
          </w:tcPr>
          <w:p w14:paraId="25206BCE" w14:textId="77777777" w:rsidR="008B43F8" w:rsidRPr="00385A8C" w:rsidRDefault="008B43F8" w:rsidP="00385A8C">
            <w:pPr>
              <w:pStyle w:val="Heading1"/>
            </w:pPr>
            <w:r w:rsidRPr="00385A8C">
              <w:t>Experience</w:t>
            </w:r>
          </w:p>
          <w:p w14:paraId="67D493B4" w14:textId="2A00D31C" w:rsidR="008B43F8" w:rsidRPr="00AA3564" w:rsidRDefault="00D37F94" w:rsidP="00895C06">
            <w:pPr>
              <w:pStyle w:val="Heading2"/>
              <w:rPr>
                <w:caps/>
              </w:rPr>
            </w:pPr>
            <w:r w:rsidRPr="00D37F94">
              <w:t>Orion Tech Software Pvt. Ltd | Junior Software Tester</w:t>
            </w:r>
          </w:p>
          <w:p w14:paraId="0F4949E9" w14:textId="77777777" w:rsidR="00D37F94" w:rsidRPr="00D37F94" w:rsidRDefault="00D37F94" w:rsidP="00D37F94">
            <w:pPr>
              <w:pStyle w:val="Heading3"/>
              <w:rPr>
                <w:lang w:val="en-IN"/>
              </w:rPr>
            </w:pPr>
            <w:r w:rsidRPr="00D37F94">
              <w:rPr>
                <w:lang w:val="en-IN"/>
              </w:rPr>
              <w:t xml:space="preserve">JUNE 2024 – SEP 2025 </w:t>
            </w:r>
          </w:p>
          <w:p w14:paraId="2392C0A9" w14:textId="77777777" w:rsidR="00D37F94" w:rsidRPr="00D37F94" w:rsidRDefault="00D37F94" w:rsidP="00D37F9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lang w:val="en-IN"/>
              </w:rPr>
            </w:pPr>
            <w:r w:rsidRPr="00D37F94">
              <w:rPr>
                <w:b/>
                <w:lang w:val="en-IN"/>
              </w:rPr>
              <w:t>Project Name: Sevak Army - Web Application</w:t>
            </w:r>
          </w:p>
          <w:p w14:paraId="3714EE01" w14:textId="77777777" w:rsidR="00D37F94" w:rsidRPr="00B747A8" w:rsidRDefault="00D37F94" w:rsidP="00D37F94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B747A8">
              <w:t xml:space="preserve">Description: Tested a platform aimed at connecting volunteers with NGOs. The platform provides a streamlined process </w:t>
            </w:r>
          </w:p>
          <w:p w14:paraId="4FF5D914" w14:textId="73408509" w:rsidR="00D37F94" w:rsidRPr="00B747A8" w:rsidRDefault="00B747A8" w:rsidP="00B747A8">
            <w:pPr>
              <w:pStyle w:val="ListBullet"/>
              <w:numPr>
                <w:ilvl w:val="0"/>
                <w:numId w:val="0"/>
              </w:numPr>
              <w:spacing w:before="0"/>
              <w:ind w:left="360" w:hanging="360"/>
            </w:pPr>
            <w:r w:rsidRPr="00B747A8">
              <w:t>for NGOs</w:t>
            </w:r>
            <w:r w:rsidR="00D37F94" w:rsidRPr="00B747A8">
              <w:t xml:space="preserve"> to create, monitor, and manage volunteer opportunities, ensuring effective collaboration and engagement.</w:t>
            </w:r>
          </w:p>
          <w:p w14:paraId="60F222CF" w14:textId="77777777" w:rsidR="00D37F94" w:rsidRPr="00B747A8" w:rsidRDefault="00D37F94" w:rsidP="00D37F94">
            <w:pPr>
              <w:pStyle w:val="ListBullet"/>
            </w:pPr>
            <w:r>
              <w:t>Ensured</w:t>
            </w:r>
            <w:r w:rsidRPr="00B747A8">
              <w:t xml:space="preserve"> </w:t>
            </w:r>
            <w:r>
              <w:t>functionality</w:t>
            </w:r>
            <w:r w:rsidRPr="00B747A8">
              <w:t xml:space="preserve"> </w:t>
            </w:r>
            <w:r>
              <w:t>and</w:t>
            </w:r>
            <w:r w:rsidRPr="00B747A8">
              <w:t xml:space="preserve"> </w:t>
            </w:r>
            <w:r>
              <w:t>usability. Conducted</w:t>
            </w:r>
            <w:r w:rsidRPr="00B747A8">
              <w:t xml:space="preserve"> </w:t>
            </w:r>
            <w:r>
              <w:t>end-to-end testing for</w:t>
            </w:r>
            <w:r w:rsidRPr="00B747A8">
              <w:t xml:space="preserve"> </w:t>
            </w:r>
            <w:r>
              <w:t>a</w:t>
            </w:r>
            <w:r w:rsidRPr="00B747A8">
              <w:t xml:space="preserve"> </w:t>
            </w:r>
            <w:r>
              <w:t>cutting-edge website</w:t>
            </w:r>
            <w:r w:rsidRPr="00B747A8">
              <w:t xml:space="preserve"> </w:t>
            </w:r>
            <w:r>
              <w:t>as</w:t>
            </w:r>
            <w:r w:rsidRPr="00B747A8">
              <w:t xml:space="preserve"> </w:t>
            </w:r>
            <w:r>
              <w:t>the</w:t>
            </w:r>
            <w:r w:rsidRPr="00B747A8">
              <w:t xml:space="preserve"> QA.</w:t>
            </w:r>
          </w:p>
          <w:p w14:paraId="442E56C9" w14:textId="77777777" w:rsidR="00D37F94" w:rsidRDefault="00D37F94" w:rsidP="00D37F94">
            <w:pPr>
              <w:pStyle w:val="ListBullet"/>
            </w:pPr>
            <w:r>
              <w:t>Identified,</w:t>
            </w:r>
            <w:r w:rsidRPr="00B747A8">
              <w:t xml:space="preserve"> </w:t>
            </w:r>
            <w:r>
              <w:t>documented,</w:t>
            </w:r>
            <w:r w:rsidRPr="00B747A8">
              <w:t xml:space="preserve"> </w:t>
            </w:r>
            <w:r>
              <w:t>and reported bugs,</w:t>
            </w:r>
            <w:r w:rsidRPr="00B747A8">
              <w:t xml:space="preserve"> </w:t>
            </w:r>
            <w:r>
              <w:t>leading to</w:t>
            </w:r>
            <w:r w:rsidRPr="00B747A8">
              <w:t xml:space="preserve"> </w:t>
            </w:r>
            <w:r>
              <w:t>timely</w:t>
            </w:r>
            <w:r w:rsidRPr="00B747A8">
              <w:t xml:space="preserve"> </w:t>
            </w:r>
            <w:r>
              <w:t>resolutions and</w:t>
            </w:r>
            <w:r w:rsidRPr="00B747A8">
              <w:t xml:space="preserve"> </w:t>
            </w:r>
            <w:r>
              <w:t>improved product</w:t>
            </w:r>
            <w:r w:rsidRPr="00B747A8">
              <w:t xml:space="preserve"> </w:t>
            </w:r>
            <w:r>
              <w:t>quality.</w:t>
            </w:r>
          </w:p>
          <w:p w14:paraId="40C432F6" w14:textId="77777777" w:rsidR="00D37F94" w:rsidRDefault="00D37F94" w:rsidP="00D37F94">
            <w:pPr>
              <w:pStyle w:val="ListBullet"/>
            </w:pPr>
            <w:r>
              <w:t>Performed</w:t>
            </w:r>
            <w:r w:rsidRPr="00B747A8">
              <w:t xml:space="preserve"> </w:t>
            </w:r>
            <w:r>
              <w:t>regression and</w:t>
            </w:r>
            <w:r w:rsidRPr="00B747A8">
              <w:t xml:space="preserve"> </w:t>
            </w:r>
            <w:r>
              <w:t>usability testing</w:t>
            </w:r>
            <w:r w:rsidRPr="00B747A8">
              <w:t xml:space="preserve"> </w:t>
            </w:r>
            <w:r>
              <w:t>to enhance user</w:t>
            </w:r>
            <w:r w:rsidRPr="00B747A8">
              <w:t xml:space="preserve"> </w:t>
            </w:r>
            <w:r>
              <w:t>experience and</w:t>
            </w:r>
            <w:r w:rsidRPr="00B747A8">
              <w:t xml:space="preserve"> </w:t>
            </w:r>
            <w:r>
              <w:t>verified</w:t>
            </w:r>
            <w:r w:rsidRPr="00B747A8">
              <w:t xml:space="preserve"> </w:t>
            </w:r>
            <w:r>
              <w:t>cross-browser</w:t>
            </w:r>
            <w:r w:rsidRPr="00B747A8">
              <w:t xml:space="preserve"> </w:t>
            </w:r>
            <w:r>
              <w:t>compatibility.</w:t>
            </w:r>
          </w:p>
          <w:p w14:paraId="1A7BF35F" w14:textId="77777777" w:rsidR="00B747A8" w:rsidRPr="00B747A8" w:rsidRDefault="00B747A8" w:rsidP="00B747A8">
            <w:pPr>
              <w:pStyle w:val="ListBullet"/>
              <w:numPr>
                <w:ilvl w:val="0"/>
                <w:numId w:val="0"/>
              </w:numPr>
              <w:rPr>
                <w:rFonts w:eastAsiaTheme="majorEastAsia" w:cs="Times New Roman (Headings CS)"/>
                <w:b/>
                <w:szCs w:val="26"/>
              </w:rPr>
            </w:pPr>
            <w:r w:rsidRPr="00B747A8">
              <w:rPr>
                <w:rFonts w:eastAsiaTheme="majorEastAsia" w:cs="Times New Roman (Headings CS)"/>
                <w:b/>
                <w:szCs w:val="26"/>
              </w:rPr>
              <w:t>Key Responsibilities:</w:t>
            </w:r>
          </w:p>
          <w:p w14:paraId="0B0A1381" w14:textId="77777777" w:rsidR="00B747A8" w:rsidRDefault="00B747A8" w:rsidP="00B747A8">
            <w:pPr>
              <w:pStyle w:val="ListBullet"/>
            </w:pPr>
            <w:r>
              <w:t>Actively participated in writing and reviewing comprehensive test cases.</w:t>
            </w:r>
          </w:p>
          <w:p w14:paraId="1C9AFA6E" w14:textId="0FC47641" w:rsidR="00B747A8" w:rsidRDefault="00B747A8" w:rsidP="00B747A8">
            <w:pPr>
              <w:pStyle w:val="ListBullet"/>
            </w:pPr>
            <w:r>
              <w:t>Executed functional, integration, and system testing scenarios.</w:t>
            </w:r>
          </w:p>
          <w:p w14:paraId="00861B24" w14:textId="7EF955FB" w:rsidR="00B747A8" w:rsidRDefault="00B747A8" w:rsidP="00B747A8">
            <w:pPr>
              <w:pStyle w:val="ListBullet"/>
            </w:pPr>
            <w:r>
              <w:t xml:space="preserve">Identified defects, prepared detailed bug reports, and logged issues in </w:t>
            </w:r>
            <w:proofErr w:type="spellStart"/>
            <w:r>
              <w:t>MantisBT</w:t>
            </w:r>
            <w:proofErr w:type="spellEnd"/>
            <w:r>
              <w:t>.</w:t>
            </w:r>
          </w:p>
          <w:p w14:paraId="6FFB826A" w14:textId="3E646B21" w:rsidR="008B43F8" w:rsidRDefault="00B747A8" w:rsidP="00B747A8">
            <w:pPr>
              <w:pStyle w:val="ListBullet"/>
            </w:pPr>
            <w:r>
              <w:t>Actively participated in regression testing and retesting to ensure fixes and new changes didn't impact existing functionality.</w:t>
            </w:r>
          </w:p>
        </w:tc>
      </w:tr>
      <w:tr w:rsidR="008B43F8" w14:paraId="54B30820" w14:textId="77777777" w:rsidTr="5BD81678">
        <w:trPr>
          <w:trHeight w:val="831"/>
        </w:trPr>
        <w:tc>
          <w:tcPr>
            <w:tcW w:w="10080" w:type="dxa"/>
            <w:gridSpan w:val="2"/>
            <w:tcBorders>
              <w:top w:val="single" w:sz="24" w:space="0" w:color="53BB89" w:themeColor="accent5"/>
            </w:tcBorders>
          </w:tcPr>
          <w:p w14:paraId="57FE5FEE" w14:textId="1CB816D1" w:rsidR="008B43F8" w:rsidRPr="008B43F8" w:rsidRDefault="008B43F8" w:rsidP="008B43F8">
            <w:pPr>
              <w:pStyle w:val="Heading1"/>
            </w:pPr>
            <w:r w:rsidRPr="008B43F8">
              <w:t>Skills</w:t>
            </w:r>
            <w:r w:rsidR="00B747A8">
              <w:t xml:space="preserve">                                                 Tools</w:t>
            </w:r>
          </w:p>
        </w:tc>
      </w:tr>
      <w:tr w:rsidR="0010570D" w14:paraId="410CF7E0" w14:textId="77777777" w:rsidTr="00B747A8">
        <w:tc>
          <w:tcPr>
            <w:tcW w:w="5400" w:type="dxa"/>
          </w:tcPr>
          <w:p w14:paraId="31B0EB29" w14:textId="77777777" w:rsidR="00B747A8" w:rsidRPr="00B747A8" w:rsidRDefault="00B747A8" w:rsidP="00B747A8">
            <w:pPr>
              <w:pStyle w:val="ListBullet"/>
            </w:pPr>
            <w:r w:rsidRPr="00B747A8">
              <w:t>Manual Testing</w:t>
            </w:r>
          </w:p>
          <w:p w14:paraId="6B3A4A7A" w14:textId="6B60C092" w:rsidR="00B747A8" w:rsidRPr="00B747A8" w:rsidRDefault="00B747A8" w:rsidP="00B747A8">
            <w:pPr>
              <w:pStyle w:val="ListBullet"/>
            </w:pPr>
            <w:r w:rsidRPr="00B747A8">
              <w:t xml:space="preserve">Automation Testing </w:t>
            </w:r>
            <w:r w:rsidRPr="00B747A8">
              <w:t>(Core</w:t>
            </w:r>
            <w:r w:rsidRPr="00B747A8">
              <w:t xml:space="preserve"> Java + </w:t>
            </w:r>
            <w:r w:rsidRPr="00B747A8">
              <w:t>Selenium)</w:t>
            </w:r>
          </w:p>
          <w:p w14:paraId="36480835" w14:textId="667D2E29" w:rsidR="00B747A8" w:rsidRPr="00B747A8" w:rsidRDefault="00B747A8" w:rsidP="00B747A8">
            <w:pPr>
              <w:pStyle w:val="ListBullet"/>
            </w:pPr>
            <w:r w:rsidRPr="00B747A8">
              <w:t>Framework: TestNG, Data Driven, Page Object Model &amp; Maven Framework: TestNG, Data</w:t>
            </w:r>
          </w:p>
          <w:p w14:paraId="201EFA56" w14:textId="0A1BC5BA" w:rsidR="0010570D" w:rsidRDefault="00B747A8" w:rsidP="00B747A8">
            <w:pPr>
              <w:pStyle w:val="ListBullet"/>
            </w:pPr>
            <w:r w:rsidRPr="00B747A8">
              <w:t>API Testing</w:t>
            </w:r>
          </w:p>
        </w:tc>
        <w:tc>
          <w:tcPr>
            <w:tcW w:w="4680" w:type="dxa"/>
          </w:tcPr>
          <w:p w14:paraId="37295858" w14:textId="77777777" w:rsidR="00B747A8" w:rsidRDefault="00B747A8" w:rsidP="00B747A8">
            <w:pPr>
              <w:pStyle w:val="ListBullet"/>
              <w:rPr>
                <w:rFonts w:ascii="Symbol" w:eastAsia="Franklin Gothic Medium" w:hAnsi="Symbol" w:cs="Franklin Gothic Medium"/>
                <w:color w:val="auto"/>
              </w:rPr>
            </w:pPr>
            <w:proofErr w:type="spellStart"/>
            <w:r>
              <w:t>MantisBT</w:t>
            </w:r>
            <w:proofErr w:type="spellEnd"/>
          </w:p>
          <w:p w14:paraId="482F057B" w14:textId="77777777" w:rsidR="00B747A8" w:rsidRDefault="00B747A8" w:rsidP="00B747A8">
            <w:pPr>
              <w:pStyle w:val="ListBullet"/>
              <w:rPr>
                <w:rFonts w:ascii="Symbol" w:eastAsia="Franklin Gothic Medium" w:hAnsi="Symbol" w:cs="Franklin Gothic Medium"/>
              </w:rPr>
            </w:pPr>
            <w:r>
              <w:t>Selenium</w:t>
            </w:r>
          </w:p>
          <w:p w14:paraId="4EF20D89" w14:textId="77777777" w:rsidR="00B747A8" w:rsidRDefault="00B747A8" w:rsidP="00B747A8">
            <w:pPr>
              <w:pStyle w:val="ListBullet"/>
              <w:rPr>
                <w:rFonts w:ascii="Symbol" w:eastAsia="Franklin Gothic Medium" w:hAnsi="Symbol" w:cs="Franklin Gothic Medium"/>
              </w:rPr>
            </w:pPr>
            <w:r>
              <w:t>Postman</w:t>
            </w:r>
          </w:p>
          <w:p w14:paraId="58229077" w14:textId="36BE21F4" w:rsidR="0010570D" w:rsidRDefault="0010570D" w:rsidP="00B747A8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</w:tr>
    </w:tbl>
    <w:p w14:paraId="298E33A1" w14:textId="77777777" w:rsidR="00595471" w:rsidRDefault="00595471" w:rsidP="00385A8C">
      <w:pPr>
        <w:pStyle w:val="ListBullet"/>
        <w:numPr>
          <w:ilvl w:val="0"/>
          <w:numId w:val="0"/>
        </w:numPr>
        <w:spacing w:before="0"/>
      </w:pPr>
    </w:p>
    <w:sectPr w:rsidR="00595471" w:rsidSect="00385A8C">
      <w:type w:val="continuous"/>
      <w:pgSz w:w="12240" w:h="15840"/>
      <w:pgMar w:top="907" w:right="1080" w:bottom="288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A88B6" w14:textId="77777777" w:rsidR="00C06F52" w:rsidRDefault="00C06F52" w:rsidP="00E97F0F">
      <w:r>
        <w:separator/>
      </w:r>
    </w:p>
  </w:endnote>
  <w:endnote w:type="continuationSeparator" w:id="0">
    <w:p w14:paraId="616226D0" w14:textId="77777777" w:rsidR="00C06F52" w:rsidRDefault="00C06F52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7CAF0" w14:textId="77777777" w:rsidR="00C06F52" w:rsidRDefault="00C06F52" w:rsidP="00E97F0F">
      <w:r>
        <w:separator/>
      </w:r>
    </w:p>
  </w:footnote>
  <w:footnote w:type="continuationSeparator" w:id="0">
    <w:p w14:paraId="4F222E61" w14:textId="77777777" w:rsidR="00C06F52" w:rsidRDefault="00C06F52" w:rsidP="00E97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064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FD4007"/>
    <w:multiLevelType w:val="multilevel"/>
    <w:tmpl w:val="4D86819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1B4E3115"/>
    <w:multiLevelType w:val="hybridMultilevel"/>
    <w:tmpl w:val="51605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067F6"/>
    <w:multiLevelType w:val="multilevel"/>
    <w:tmpl w:val="1A580430"/>
    <w:lvl w:ilvl="0"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0"/>
        <w:w w:val="99"/>
      </w:rPr>
    </w:lvl>
    <w:lvl w:ilvl="1">
      <w:numFmt w:val="bullet"/>
      <w:lvlText w:val="•"/>
      <w:lvlJc w:val="left"/>
      <w:pPr>
        <w:ind w:left="1404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448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492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536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58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624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668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712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9F6EEA2"/>
    <w:multiLevelType w:val="hybridMultilevel"/>
    <w:tmpl w:val="2A36D952"/>
    <w:lvl w:ilvl="0" w:tplc="B3822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EA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4B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27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1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4E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43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6A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8" w15:restartNumberingAfterBreak="0">
    <w:nsid w:val="590B3E1A"/>
    <w:multiLevelType w:val="multilevel"/>
    <w:tmpl w:val="4EF687FC"/>
    <w:lvl w:ilvl="0">
      <w:numFmt w:val="bullet"/>
      <w:lvlText w:val="●"/>
      <w:lvlJc w:val="left"/>
      <w:pPr>
        <w:ind w:left="170" w:hanging="171"/>
      </w:pPr>
      <w:rPr>
        <w:rFonts w:ascii="Franklin Gothic Medium" w:hAnsi="Franklin Gothic Medium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242" w:hanging="171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304" w:hanging="171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366" w:hanging="171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428" w:hanging="171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490" w:hanging="171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552" w:hanging="171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614" w:hanging="171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676" w:hanging="171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13B6960"/>
    <w:multiLevelType w:val="hybridMultilevel"/>
    <w:tmpl w:val="7F9C05A8"/>
    <w:lvl w:ilvl="0" w:tplc="603EA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4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C5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65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4A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0A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26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2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49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74996">
    <w:abstractNumId w:val="6"/>
  </w:num>
  <w:num w:numId="2" w16cid:durableId="579363217">
    <w:abstractNumId w:val="10"/>
  </w:num>
  <w:num w:numId="3" w16cid:durableId="1739477200">
    <w:abstractNumId w:val="2"/>
  </w:num>
  <w:num w:numId="4" w16cid:durableId="1850561498">
    <w:abstractNumId w:val="9"/>
  </w:num>
  <w:num w:numId="5" w16cid:durableId="1439131869">
    <w:abstractNumId w:val="5"/>
  </w:num>
  <w:num w:numId="6" w16cid:durableId="522599447">
    <w:abstractNumId w:val="0"/>
  </w:num>
  <w:num w:numId="7" w16cid:durableId="1779566287">
    <w:abstractNumId w:val="1"/>
  </w:num>
  <w:num w:numId="8" w16cid:durableId="2006325930">
    <w:abstractNumId w:val="7"/>
  </w:num>
  <w:num w:numId="9" w16cid:durableId="872306517">
    <w:abstractNumId w:val="3"/>
  </w:num>
  <w:num w:numId="10" w16cid:durableId="34309093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72653507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24"/>
    <w:rsid w:val="000023FF"/>
    <w:rsid w:val="00064367"/>
    <w:rsid w:val="000761F2"/>
    <w:rsid w:val="000B3CCE"/>
    <w:rsid w:val="000B5D24"/>
    <w:rsid w:val="000B6298"/>
    <w:rsid w:val="000D5216"/>
    <w:rsid w:val="001054FD"/>
    <w:rsid w:val="0010570D"/>
    <w:rsid w:val="00180710"/>
    <w:rsid w:val="00195EF4"/>
    <w:rsid w:val="001C17AE"/>
    <w:rsid w:val="001D7755"/>
    <w:rsid w:val="00222532"/>
    <w:rsid w:val="00285F5A"/>
    <w:rsid w:val="002D6F34"/>
    <w:rsid w:val="0030456C"/>
    <w:rsid w:val="00304FD1"/>
    <w:rsid w:val="00347C6E"/>
    <w:rsid w:val="00356172"/>
    <w:rsid w:val="00356697"/>
    <w:rsid w:val="00385A8C"/>
    <w:rsid w:val="00385FE3"/>
    <w:rsid w:val="003A3CEA"/>
    <w:rsid w:val="003B446A"/>
    <w:rsid w:val="00404608"/>
    <w:rsid w:val="004318EF"/>
    <w:rsid w:val="00462DB0"/>
    <w:rsid w:val="004B458D"/>
    <w:rsid w:val="004C3597"/>
    <w:rsid w:val="004D2889"/>
    <w:rsid w:val="00510684"/>
    <w:rsid w:val="00512023"/>
    <w:rsid w:val="00527FEB"/>
    <w:rsid w:val="0057527E"/>
    <w:rsid w:val="005937B7"/>
    <w:rsid w:val="00595471"/>
    <w:rsid w:val="005A4905"/>
    <w:rsid w:val="005A5DD3"/>
    <w:rsid w:val="005A7214"/>
    <w:rsid w:val="005D2ADF"/>
    <w:rsid w:val="005E78E1"/>
    <w:rsid w:val="005F3952"/>
    <w:rsid w:val="00615397"/>
    <w:rsid w:val="00643E15"/>
    <w:rsid w:val="00651F22"/>
    <w:rsid w:val="006658E5"/>
    <w:rsid w:val="0069681E"/>
    <w:rsid w:val="006C7B3E"/>
    <w:rsid w:val="006E6F61"/>
    <w:rsid w:val="00773B42"/>
    <w:rsid w:val="007A5431"/>
    <w:rsid w:val="007C5324"/>
    <w:rsid w:val="007F49C2"/>
    <w:rsid w:val="00807436"/>
    <w:rsid w:val="008156AE"/>
    <w:rsid w:val="00895C06"/>
    <w:rsid w:val="008A18E3"/>
    <w:rsid w:val="008B3A32"/>
    <w:rsid w:val="008B43F8"/>
    <w:rsid w:val="008B6187"/>
    <w:rsid w:val="008C49DB"/>
    <w:rsid w:val="008C5D5E"/>
    <w:rsid w:val="008D0ACA"/>
    <w:rsid w:val="00913310"/>
    <w:rsid w:val="009A0812"/>
    <w:rsid w:val="009F442E"/>
    <w:rsid w:val="00A06949"/>
    <w:rsid w:val="00A07BB9"/>
    <w:rsid w:val="00A40DEC"/>
    <w:rsid w:val="00A47A4E"/>
    <w:rsid w:val="00A66AFF"/>
    <w:rsid w:val="00A753F2"/>
    <w:rsid w:val="00AA3564"/>
    <w:rsid w:val="00AB359B"/>
    <w:rsid w:val="00AB4707"/>
    <w:rsid w:val="00AE1FE7"/>
    <w:rsid w:val="00B00B32"/>
    <w:rsid w:val="00B30CC6"/>
    <w:rsid w:val="00B747A8"/>
    <w:rsid w:val="00BD6F90"/>
    <w:rsid w:val="00C06F52"/>
    <w:rsid w:val="00C23DE3"/>
    <w:rsid w:val="00C74AF9"/>
    <w:rsid w:val="00CC0FFE"/>
    <w:rsid w:val="00CE3B09"/>
    <w:rsid w:val="00D37F94"/>
    <w:rsid w:val="00D44C0E"/>
    <w:rsid w:val="00D871D4"/>
    <w:rsid w:val="00E730EF"/>
    <w:rsid w:val="00E7344F"/>
    <w:rsid w:val="00E76C1C"/>
    <w:rsid w:val="00E76D1E"/>
    <w:rsid w:val="00E97F0F"/>
    <w:rsid w:val="00EF0426"/>
    <w:rsid w:val="00F06B66"/>
    <w:rsid w:val="00F73B1E"/>
    <w:rsid w:val="00FA3628"/>
    <w:rsid w:val="00FA7765"/>
    <w:rsid w:val="00FB5FCF"/>
    <w:rsid w:val="00FC6CDF"/>
    <w:rsid w:val="00FF16A4"/>
    <w:rsid w:val="017A2B21"/>
    <w:rsid w:val="05843CE2"/>
    <w:rsid w:val="08A92F6A"/>
    <w:rsid w:val="08D60403"/>
    <w:rsid w:val="0CD5DA4F"/>
    <w:rsid w:val="0E5FE953"/>
    <w:rsid w:val="0F77A972"/>
    <w:rsid w:val="107D9E17"/>
    <w:rsid w:val="1346A9AA"/>
    <w:rsid w:val="14F1EBAD"/>
    <w:rsid w:val="155F26D0"/>
    <w:rsid w:val="15CFC162"/>
    <w:rsid w:val="17E78AA9"/>
    <w:rsid w:val="19E71922"/>
    <w:rsid w:val="282DCDE1"/>
    <w:rsid w:val="34BE4D6F"/>
    <w:rsid w:val="3BF869CD"/>
    <w:rsid w:val="3C637407"/>
    <w:rsid w:val="404B2ED0"/>
    <w:rsid w:val="44F75261"/>
    <w:rsid w:val="4C34314E"/>
    <w:rsid w:val="50B037EC"/>
    <w:rsid w:val="5BD81678"/>
    <w:rsid w:val="5E11D269"/>
    <w:rsid w:val="6116964B"/>
    <w:rsid w:val="63EDADC9"/>
    <w:rsid w:val="64830F2B"/>
    <w:rsid w:val="69A96EE4"/>
    <w:rsid w:val="6D6B971C"/>
    <w:rsid w:val="71C8E7A9"/>
    <w:rsid w:val="7A0423C9"/>
    <w:rsid w:val="7BF7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02012"/>
  <w15:chartTrackingRefBased/>
  <w15:docId w15:val="{A9FCCD8E-B180-43C0-AC39-7BC93BB4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7C5324"/>
    <w:pPr>
      <w:keepNext/>
      <w:keepLines/>
      <w:spacing w:before="24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8B43F8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5324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3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99"/>
    <w:qFormat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4"/>
      </w:numPr>
    </w:pPr>
  </w:style>
  <w:style w:type="numbering" w:customStyle="1" w:styleId="CurrentList2">
    <w:name w:val="Current List2"/>
    <w:uiPriority w:val="99"/>
    <w:rsid w:val="005937B7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7"/>
      </w:numPr>
    </w:pPr>
  </w:style>
  <w:style w:type="numbering" w:customStyle="1" w:styleId="CurrentList4">
    <w:name w:val="Current List4"/>
    <w:uiPriority w:val="99"/>
    <w:rsid w:val="00AA3564"/>
    <w:pPr>
      <w:numPr>
        <w:numId w:val="8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subodh-gavhane-9484341a9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bodhgavhane27@gmail.com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subodhgavhan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ESH%20GANESH%20SHINDE\AppData\Roaming\Microsoft\Templates\ATS%20stylish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726C3C3-1FC3-4E9F-9B06-85E0A0E4B2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2C4892-4E56-4599-B1CA-3C4D883B5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2D81D4-B181-4590-A346-C3D62446712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stylish accounting resume.dotx</Template>
  <TotalTime>106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NIKESH GANESH SHINDE</dc:creator>
  <cp:keywords/>
  <dc:description/>
  <cp:lastModifiedBy>Nikesh Shinde</cp:lastModifiedBy>
  <cp:revision>1</cp:revision>
  <cp:lastPrinted>2026-03-18T12:30:00Z</cp:lastPrinted>
  <dcterms:created xsi:type="dcterms:W3CDTF">2026-03-18T10:46:00Z</dcterms:created>
  <dcterms:modified xsi:type="dcterms:W3CDTF">2026-03-18T12:32:00Z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